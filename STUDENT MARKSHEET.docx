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23C2C" w14:textId="13304E7E" w:rsidR="009C1FBD" w:rsidRDefault="008639F3" w:rsidP="008639F3">
      <w:pPr>
        <w:jc w:val="center"/>
        <w:rPr>
          <w:b/>
          <w:bCs/>
          <w:u w:val="single"/>
          <w:lang w:val="en-US"/>
        </w:rPr>
      </w:pPr>
      <w:r w:rsidRPr="008639F3">
        <w:rPr>
          <w:b/>
          <w:bCs/>
          <w:u w:val="single"/>
          <w:lang w:val="en-US"/>
        </w:rPr>
        <w:t>STUDENT MARKSHEET</w:t>
      </w:r>
    </w:p>
    <w:p w14:paraId="16163B0C" w14:textId="13E7B378" w:rsidR="008639F3" w:rsidRPr="008639F3" w:rsidRDefault="008639F3" w:rsidP="008639F3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Date: 11/08/26</w:t>
      </w:r>
    </w:p>
    <w:p w14:paraId="3C177708" w14:textId="77777777" w:rsidR="008639F3" w:rsidRDefault="008639F3" w:rsidP="008639F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1799"/>
        <w:gridCol w:w="1799"/>
        <w:gridCol w:w="1799"/>
        <w:gridCol w:w="1800"/>
      </w:tblGrid>
      <w:tr w:rsidR="008639F3" w14:paraId="52FBEC99" w14:textId="77777777" w:rsidTr="00547578">
        <w:trPr>
          <w:trHeight w:val="582"/>
        </w:trPr>
        <w:tc>
          <w:tcPr>
            <w:tcW w:w="1799" w:type="dxa"/>
          </w:tcPr>
          <w:p w14:paraId="6A0A0360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Roll No</w:t>
            </w:r>
          </w:p>
        </w:tc>
        <w:tc>
          <w:tcPr>
            <w:tcW w:w="1799" w:type="dxa"/>
          </w:tcPr>
          <w:p w14:paraId="1D30792E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Name</w:t>
            </w:r>
          </w:p>
        </w:tc>
        <w:tc>
          <w:tcPr>
            <w:tcW w:w="1799" w:type="dxa"/>
          </w:tcPr>
          <w:p w14:paraId="67A5A47D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Marks in Physics</w:t>
            </w:r>
          </w:p>
        </w:tc>
        <w:tc>
          <w:tcPr>
            <w:tcW w:w="1799" w:type="dxa"/>
          </w:tcPr>
          <w:p w14:paraId="58A433E3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Marks in Chemistry</w:t>
            </w:r>
          </w:p>
        </w:tc>
        <w:tc>
          <w:tcPr>
            <w:tcW w:w="1800" w:type="dxa"/>
          </w:tcPr>
          <w:p w14:paraId="2E677B8F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Total Marks</w:t>
            </w:r>
          </w:p>
        </w:tc>
      </w:tr>
      <w:tr w:rsidR="008639F3" w14:paraId="4D08F401" w14:textId="77777777" w:rsidTr="00547578">
        <w:trPr>
          <w:trHeight w:val="283"/>
        </w:trPr>
        <w:tc>
          <w:tcPr>
            <w:tcW w:w="1799" w:type="dxa"/>
          </w:tcPr>
          <w:p w14:paraId="25B086A5" w14:textId="77777777" w:rsidR="008639F3" w:rsidRDefault="008639F3" w:rsidP="00547578">
            <w:r>
              <w:t>1</w:t>
            </w:r>
          </w:p>
        </w:tc>
        <w:tc>
          <w:tcPr>
            <w:tcW w:w="1799" w:type="dxa"/>
          </w:tcPr>
          <w:p w14:paraId="002A3259" w14:textId="77777777" w:rsidR="008639F3" w:rsidRDefault="008639F3" w:rsidP="00547578">
            <w:r w:rsidRPr="00785B36">
              <w:t>Sakshi</w:t>
            </w:r>
          </w:p>
        </w:tc>
        <w:tc>
          <w:tcPr>
            <w:tcW w:w="1799" w:type="dxa"/>
          </w:tcPr>
          <w:p w14:paraId="6DDA41F7" w14:textId="77777777" w:rsidR="008639F3" w:rsidRDefault="008639F3" w:rsidP="00547578">
            <w:r>
              <w:t>80</w:t>
            </w:r>
          </w:p>
        </w:tc>
        <w:tc>
          <w:tcPr>
            <w:tcW w:w="1799" w:type="dxa"/>
          </w:tcPr>
          <w:p w14:paraId="6921A56E" w14:textId="77777777" w:rsidR="008639F3" w:rsidRDefault="008639F3" w:rsidP="00547578">
            <w:r>
              <w:t>70</w:t>
            </w:r>
          </w:p>
        </w:tc>
        <w:tc>
          <w:tcPr>
            <w:tcW w:w="1800" w:type="dxa"/>
          </w:tcPr>
          <w:p w14:paraId="4AD44933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639F3" w14:paraId="1CAE9C81" w14:textId="77777777" w:rsidTr="00547578">
        <w:trPr>
          <w:trHeight w:val="283"/>
        </w:trPr>
        <w:tc>
          <w:tcPr>
            <w:tcW w:w="1799" w:type="dxa"/>
          </w:tcPr>
          <w:p w14:paraId="6B85B954" w14:textId="77777777" w:rsidR="008639F3" w:rsidRDefault="008639F3" w:rsidP="00547578">
            <w:r>
              <w:t>2</w:t>
            </w:r>
          </w:p>
        </w:tc>
        <w:tc>
          <w:tcPr>
            <w:tcW w:w="1799" w:type="dxa"/>
          </w:tcPr>
          <w:p w14:paraId="0423CC19" w14:textId="77777777" w:rsidR="008639F3" w:rsidRDefault="008639F3" w:rsidP="00547578">
            <w:r w:rsidRPr="00785B36">
              <w:t>Rohit</w:t>
            </w:r>
          </w:p>
        </w:tc>
        <w:tc>
          <w:tcPr>
            <w:tcW w:w="1799" w:type="dxa"/>
          </w:tcPr>
          <w:p w14:paraId="6C5982DE" w14:textId="77777777" w:rsidR="008639F3" w:rsidRDefault="008639F3" w:rsidP="00547578">
            <w:r>
              <w:t>70</w:t>
            </w:r>
          </w:p>
        </w:tc>
        <w:tc>
          <w:tcPr>
            <w:tcW w:w="1799" w:type="dxa"/>
          </w:tcPr>
          <w:p w14:paraId="40FE69CC" w14:textId="77777777" w:rsidR="008639F3" w:rsidRDefault="008639F3" w:rsidP="00547578">
            <w:r>
              <w:t>80</w:t>
            </w:r>
          </w:p>
        </w:tc>
        <w:tc>
          <w:tcPr>
            <w:tcW w:w="1800" w:type="dxa"/>
          </w:tcPr>
          <w:p w14:paraId="7B2D875B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639F3" w14:paraId="787C7E24" w14:textId="77777777" w:rsidTr="00547578">
        <w:trPr>
          <w:trHeight w:val="283"/>
        </w:trPr>
        <w:tc>
          <w:tcPr>
            <w:tcW w:w="1799" w:type="dxa"/>
          </w:tcPr>
          <w:p w14:paraId="71B6D0CF" w14:textId="77777777" w:rsidR="008639F3" w:rsidRDefault="008639F3" w:rsidP="00547578">
            <w:r>
              <w:t>3</w:t>
            </w:r>
          </w:p>
        </w:tc>
        <w:tc>
          <w:tcPr>
            <w:tcW w:w="1799" w:type="dxa"/>
          </w:tcPr>
          <w:p w14:paraId="0D758E23" w14:textId="77777777" w:rsidR="008639F3" w:rsidRDefault="008639F3" w:rsidP="00547578">
            <w:r w:rsidRPr="00785B36">
              <w:t>Amit</w:t>
            </w:r>
          </w:p>
        </w:tc>
        <w:tc>
          <w:tcPr>
            <w:tcW w:w="1799" w:type="dxa"/>
          </w:tcPr>
          <w:p w14:paraId="71DA8EC8" w14:textId="77777777" w:rsidR="008639F3" w:rsidRDefault="008639F3" w:rsidP="00547578">
            <w:r>
              <w:t>60</w:t>
            </w:r>
          </w:p>
        </w:tc>
        <w:tc>
          <w:tcPr>
            <w:tcW w:w="1799" w:type="dxa"/>
          </w:tcPr>
          <w:p w14:paraId="68A48617" w14:textId="77777777" w:rsidR="008639F3" w:rsidRDefault="008639F3" w:rsidP="00547578">
            <w:r>
              <w:t>50</w:t>
            </w:r>
          </w:p>
        </w:tc>
        <w:tc>
          <w:tcPr>
            <w:tcW w:w="1800" w:type="dxa"/>
          </w:tcPr>
          <w:p w14:paraId="0AB90EE1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8639F3" w14:paraId="5ED97EA8" w14:textId="77777777" w:rsidTr="00547578">
        <w:trPr>
          <w:trHeight w:val="283"/>
        </w:trPr>
        <w:tc>
          <w:tcPr>
            <w:tcW w:w="1799" w:type="dxa"/>
          </w:tcPr>
          <w:p w14:paraId="5B0011F4" w14:textId="77777777" w:rsidR="008639F3" w:rsidRDefault="008639F3" w:rsidP="00547578">
            <w:r>
              <w:t>4</w:t>
            </w:r>
          </w:p>
        </w:tc>
        <w:tc>
          <w:tcPr>
            <w:tcW w:w="1799" w:type="dxa"/>
          </w:tcPr>
          <w:p w14:paraId="2CBDA69E" w14:textId="77777777" w:rsidR="008639F3" w:rsidRDefault="008639F3" w:rsidP="00547578">
            <w:r w:rsidRPr="00785B36">
              <w:t>Rakesh</w:t>
            </w:r>
          </w:p>
        </w:tc>
        <w:tc>
          <w:tcPr>
            <w:tcW w:w="1799" w:type="dxa"/>
          </w:tcPr>
          <w:p w14:paraId="02ADC13C" w14:textId="77777777" w:rsidR="008639F3" w:rsidRDefault="008639F3" w:rsidP="00547578">
            <w:r>
              <w:t>40</w:t>
            </w:r>
          </w:p>
        </w:tc>
        <w:tc>
          <w:tcPr>
            <w:tcW w:w="1799" w:type="dxa"/>
          </w:tcPr>
          <w:p w14:paraId="5EDAD95C" w14:textId="77777777" w:rsidR="008639F3" w:rsidRDefault="008639F3" w:rsidP="00547578">
            <w:r>
              <w:t>60</w:t>
            </w:r>
          </w:p>
        </w:tc>
        <w:tc>
          <w:tcPr>
            <w:tcW w:w="1800" w:type="dxa"/>
          </w:tcPr>
          <w:p w14:paraId="0CD191F8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639F3" w14:paraId="139ED7F3" w14:textId="77777777" w:rsidTr="00547578">
        <w:trPr>
          <w:trHeight w:val="283"/>
        </w:trPr>
        <w:tc>
          <w:tcPr>
            <w:tcW w:w="1799" w:type="dxa"/>
          </w:tcPr>
          <w:p w14:paraId="58DCC946" w14:textId="77777777" w:rsidR="008639F3" w:rsidRDefault="008639F3" w:rsidP="00547578">
            <w:r>
              <w:t>5</w:t>
            </w:r>
          </w:p>
        </w:tc>
        <w:tc>
          <w:tcPr>
            <w:tcW w:w="1799" w:type="dxa"/>
          </w:tcPr>
          <w:p w14:paraId="29225EE5" w14:textId="77777777" w:rsidR="008639F3" w:rsidRDefault="008639F3" w:rsidP="00547578">
            <w:r w:rsidRPr="00785B36">
              <w:t>Komal</w:t>
            </w:r>
          </w:p>
        </w:tc>
        <w:tc>
          <w:tcPr>
            <w:tcW w:w="1799" w:type="dxa"/>
          </w:tcPr>
          <w:p w14:paraId="269F3037" w14:textId="77777777" w:rsidR="008639F3" w:rsidRDefault="008639F3" w:rsidP="00547578">
            <w:r>
              <w:t>30</w:t>
            </w:r>
          </w:p>
        </w:tc>
        <w:tc>
          <w:tcPr>
            <w:tcW w:w="1799" w:type="dxa"/>
          </w:tcPr>
          <w:p w14:paraId="44096A39" w14:textId="77777777" w:rsidR="008639F3" w:rsidRDefault="008639F3" w:rsidP="00547578">
            <w:r>
              <w:t>70</w:t>
            </w:r>
          </w:p>
        </w:tc>
        <w:tc>
          <w:tcPr>
            <w:tcW w:w="1800" w:type="dxa"/>
          </w:tcPr>
          <w:p w14:paraId="383CE80C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639F3" w14:paraId="514DCD5A" w14:textId="77777777" w:rsidTr="00547578">
        <w:trPr>
          <w:trHeight w:val="283"/>
        </w:trPr>
        <w:tc>
          <w:tcPr>
            <w:tcW w:w="1799" w:type="dxa"/>
          </w:tcPr>
          <w:p w14:paraId="4FCF329C" w14:textId="77777777" w:rsidR="008639F3" w:rsidRDefault="008639F3" w:rsidP="00547578">
            <w:r>
              <w:t>6</w:t>
            </w:r>
          </w:p>
        </w:tc>
        <w:tc>
          <w:tcPr>
            <w:tcW w:w="1799" w:type="dxa"/>
          </w:tcPr>
          <w:p w14:paraId="5AD56063" w14:textId="77777777" w:rsidR="008639F3" w:rsidRDefault="008639F3" w:rsidP="00547578">
            <w:r w:rsidRPr="00785B36">
              <w:t>Garima</w:t>
            </w:r>
          </w:p>
        </w:tc>
        <w:tc>
          <w:tcPr>
            <w:tcW w:w="1799" w:type="dxa"/>
          </w:tcPr>
          <w:p w14:paraId="46DFAE60" w14:textId="77777777" w:rsidR="008639F3" w:rsidRDefault="008639F3" w:rsidP="00547578">
            <w:r>
              <w:t>80</w:t>
            </w:r>
          </w:p>
        </w:tc>
        <w:tc>
          <w:tcPr>
            <w:tcW w:w="1799" w:type="dxa"/>
          </w:tcPr>
          <w:p w14:paraId="0E316EBF" w14:textId="77777777" w:rsidR="008639F3" w:rsidRDefault="008639F3" w:rsidP="00547578">
            <w:r>
              <w:t>80</w:t>
            </w:r>
          </w:p>
        </w:tc>
        <w:tc>
          <w:tcPr>
            <w:tcW w:w="1800" w:type="dxa"/>
          </w:tcPr>
          <w:p w14:paraId="19724F02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8639F3" w14:paraId="1351BE3B" w14:textId="77777777" w:rsidTr="00547578">
        <w:trPr>
          <w:trHeight w:val="76"/>
        </w:trPr>
        <w:tc>
          <w:tcPr>
            <w:tcW w:w="1799" w:type="dxa"/>
          </w:tcPr>
          <w:p w14:paraId="30CBD66E" w14:textId="77777777" w:rsidR="008639F3" w:rsidRPr="008757B3" w:rsidRDefault="008639F3" w:rsidP="00547578">
            <w:pPr>
              <w:rPr>
                <w:b/>
                <w:bCs/>
              </w:rPr>
            </w:pPr>
            <w:r w:rsidRPr="008757B3">
              <w:rPr>
                <w:b/>
                <w:bCs/>
              </w:rPr>
              <w:t>GRAND TOTAL</w:t>
            </w:r>
          </w:p>
        </w:tc>
        <w:tc>
          <w:tcPr>
            <w:tcW w:w="1799" w:type="dxa"/>
          </w:tcPr>
          <w:p w14:paraId="16EE008C" w14:textId="77777777" w:rsidR="008639F3" w:rsidRDefault="008639F3" w:rsidP="00547578"/>
        </w:tc>
        <w:tc>
          <w:tcPr>
            <w:tcW w:w="1799" w:type="dxa"/>
          </w:tcPr>
          <w:p w14:paraId="4397B262" w14:textId="77777777" w:rsidR="008639F3" w:rsidRDefault="008639F3" w:rsidP="00547578"/>
        </w:tc>
        <w:tc>
          <w:tcPr>
            <w:tcW w:w="1799" w:type="dxa"/>
          </w:tcPr>
          <w:p w14:paraId="2DA323EF" w14:textId="77777777" w:rsidR="008639F3" w:rsidRDefault="008639F3" w:rsidP="00547578"/>
        </w:tc>
        <w:tc>
          <w:tcPr>
            <w:tcW w:w="1800" w:type="dxa"/>
          </w:tcPr>
          <w:p w14:paraId="66A6427E" w14:textId="77777777" w:rsidR="008639F3" w:rsidRDefault="008639F3" w:rsidP="00547578"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41FBAAD6" w14:textId="77777777" w:rsidR="008639F3" w:rsidRDefault="008639F3" w:rsidP="008639F3"/>
    <w:p w14:paraId="6ED59F91" w14:textId="77777777" w:rsidR="008639F3" w:rsidRDefault="008639F3" w:rsidP="008639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639F3" w14:paraId="01285A11" w14:textId="77777777" w:rsidTr="00547578">
        <w:tc>
          <w:tcPr>
            <w:tcW w:w="1803" w:type="dxa"/>
          </w:tcPr>
          <w:p w14:paraId="145776FD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Roll No</w:t>
            </w:r>
          </w:p>
        </w:tc>
        <w:tc>
          <w:tcPr>
            <w:tcW w:w="1803" w:type="dxa"/>
          </w:tcPr>
          <w:p w14:paraId="7A7C7E61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Name</w:t>
            </w:r>
          </w:p>
        </w:tc>
        <w:tc>
          <w:tcPr>
            <w:tcW w:w="1803" w:type="dxa"/>
          </w:tcPr>
          <w:p w14:paraId="15095177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Marks in Physics</w:t>
            </w:r>
          </w:p>
        </w:tc>
        <w:tc>
          <w:tcPr>
            <w:tcW w:w="1803" w:type="dxa"/>
          </w:tcPr>
          <w:p w14:paraId="21871062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Marks in Chemistry</w:t>
            </w:r>
          </w:p>
        </w:tc>
        <w:tc>
          <w:tcPr>
            <w:tcW w:w="1804" w:type="dxa"/>
          </w:tcPr>
          <w:p w14:paraId="558C4462" w14:textId="77777777" w:rsidR="008639F3" w:rsidRPr="008757B3" w:rsidRDefault="008639F3" w:rsidP="008757B3">
            <w:pPr>
              <w:jc w:val="center"/>
              <w:rPr>
                <w:b/>
                <w:bCs/>
              </w:rPr>
            </w:pPr>
            <w:r w:rsidRPr="008757B3">
              <w:rPr>
                <w:b/>
                <w:bCs/>
              </w:rPr>
              <w:t>Total Marks</w:t>
            </w:r>
          </w:p>
        </w:tc>
      </w:tr>
      <w:tr w:rsidR="008639F3" w14:paraId="744B03FA" w14:textId="77777777" w:rsidTr="00547578">
        <w:tc>
          <w:tcPr>
            <w:tcW w:w="1803" w:type="dxa"/>
          </w:tcPr>
          <w:p w14:paraId="0413F853" w14:textId="77777777" w:rsidR="008639F3" w:rsidRDefault="008639F3" w:rsidP="00547578">
            <w:r>
              <w:t>4</w:t>
            </w:r>
          </w:p>
        </w:tc>
        <w:tc>
          <w:tcPr>
            <w:tcW w:w="1803" w:type="dxa"/>
          </w:tcPr>
          <w:p w14:paraId="0D2A39D6" w14:textId="77777777" w:rsidR="008639F3" w:rsidRDefault="008639F3" w:rsidP="00547578">
            <w:r w:rsidRPr="00785B36">
              <w:t>Rakesh</w:t>
            </w:r>
          </w:p>
        </w:tc>
        <w:tc>
          <w:tcPr>
            <w:tcW w:w="1803" w:type="dxa"/>
          </w:tcPr>
          <w:p w14:paraId="27F96FC3" w14:textId="77777777" w:rsidR="008639F3" w:rsidRDefault="008639F3" w:rsidP="00547578">
            <w:r>
              <w:t>40</w:t>
            </w:r>
          </w:p>
        </w:tc>
        <w:tc>
          <w:tcPr>
            <w:tcW w:w="1803" w:type="dxa"/>
          </w:tcPr>
          <w:p w14:paraId="27415C12" w14:textId="77777777" w:rsidR="008639F3" w:rsidRDefault="008639F3" w:rsidP="00547578">
            <w:r>
              <w:t>60</w:t>
            </w:r>
          </w:p>
        </w:tc>
        <w:tc>
          <w:tcPr>
            <w:tcW w:w="1804" w:type="dxa"/>
          </w:tcPr>
          <w:p w14:paraId="1175EE7E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639F3" w14:paraId="3F9B7A16" w14:textId="77777777" w:rsidTr="00547578">
        <w:tc>
          <w:tcPr>
            <w:tcW w:w="1803" w:type="dxa"/>
          </w:tcPr>
          <w:p w14:paraId="7CE49477" w14:textId="77777777" w:rsidR="008639F3" w:rsidRDefault="008639F3" w:rsidP="00547578">
            <w:r>
              <w:t>5</w:t>
            </w:r>
          </w:p>
        </w:tc>
        <w:tc>
          <w:tcPr>
            <w:tcW w:w="1803" w:type="dxa"/>
          </w:tcPr>
          <w:p w14:paraId="682082CD" w14:textId="77777777" w:rsidR="008639F3" w:rsidRDefault="008639F3" w:rsidP="00547578">
            <w:r w:rsidRPr="00785B36">
              <w:t>Komal</w:t>
            </w:r>
          </w:p>
        </w:tc>
        <w:tc>
          <w:tcPr>
            <w:tcW w:w="1803" w:type="dxa"/>
          </w:tcPr>
          <w:p w14:paraId="4246F021" w14:textId="77777777" w:rsidR="008639F3" w:rsidRDefault="008639F3" w:rsidP="00547578">
            <w:r>
              <w:t>30</w:t>
            </w:r>
          </w:p>
        </w:tc>
        <w:tc>
          <w:tcPr>
            <w:tcW w:w="1803" w:type="dxa"/>
          </w:tcPr>
          <w:p w14:paraId="3676ECEB" w14:textId="77777777" w:rsidR="008639F3" w:rsidRDefault="008639F3" w:rsidP="00547578">
            <w:r>
              <w:t>70</w:t>
            </w:r>
          </w:p>
        </w:tc>
        <w:tc>
          <w:tcPr>
            <w:tcW w:w="1804" w:type="dxa"/>
          </w:tcPr>
          <w:p w14:paraId="0B6BBF6D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639F3" w14:paraId="5BD762FC" w14:textId="77777777" w:rsidTr="00547578">
        <w:tc>
          <w:tcPr>
            <w:tcW w:w="1803" w:type="dxa"/>
          </w:tcPr>
          <w:p w14:paraId="4AA76E64" w14:textId="77777777" w:rsidR="008639F3" w:rsidRDefault="008639F3" w:rsidP="00547578">
            <w:r>
              <w:t>3</w:t>
            </w:r>
          </w:p>
        </w:tc>
        <w:tc>
          <w:tcPr>
            <w:tcW w:w="1803" w:type="dxa"/>
          </w:tcPr>
          <w:p w14:paraId="1442C859" w14:textId="77777777" w:rsidR="008639F3" w:rsidRDefault="008639F3" w:rsidP="00547578">
            <w:r w:rsidRPr="00785B36">
              <w:t>Amit</w:t>
            </w:r>
          </w:p>
        </w:tc>
        <w:tc>
          <w:tcPr>
            <w:tcW w:w="1803" w:type="dxa"/>
          </w:tcPr>
          <w:p w14:paraId="610CC5E3" w14:textId="77777777" w:rsidR="008639F3" w:rsidRDefault="008639F3" w:rsidP="00547578">
            <w:r>
              <w:t>60</w:t>
            </w:r>
          </w:p>
        </w:tc>
        <w:tc>
          <w:tcPr>
            <w:tcW w:w="1803" w:type="dxa"/>
          </w:tcPr>
          <w:p w14:paraId="42108136" w14:textId="77777777" w:rsidR="008639F3" w:rsidRDefault="008639F3" w:rsidP="00547578">
            <w:r>
              <w:t>50</w:t>
            </w:r>
          </w:p>
        </w:tc>
        <w:tc>
          <w:tcPr>
            <w:tcW w:w="1804" w:type="dxa"/>
          </w:tcPr>
          <w:p w14:paraId="0E39D61A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8639F3" w14:paraId="41BBBE91" w14:textId="77777777" w:rsidTr="00547578">
        <w:tc>
          <w:tcPr>
            <w:tcW w:w="1803" w:type="dxa"/>
          </w:tcPr>
          <w:p w14:paraId="70FD3895" w14:textId="77777777" w:rsidR="008639F3" w:rsidRDefault="008639F3" w:rsidP="00547578">
            <w:r>
              <w:t>1</w:t>
            </w:r>
          </w:p>
        </w:tc>
        <w:tc>
          <w:tcPr>
            <w:tcW w:w="1803" w:type="dxa"/>
          </w:tcPr>
          <w:p w14:paraId="3D70A091" w14:textId="77777777" w:rsidR="008639F3" w:rsidRDefault="008639F3" w:rsidP="00547578">
            <w:r w:rsidRPr="00785B36">
              <w:t>Sakshi</w:t>
            </w:r>
          </w:p>
        </w:tc>
        <w:tc>
          <w:tcPr>
            <w:tcW w:w="1803" w:type="dxa"/>
          </w:tcPr>
          <w:p w14:paraId="24CCBF02" w14:textId="77777777" w:rsidR="008639F3" w:rsidRDefault="008639F3" w:rsidP="00547578">
            <w:r>
              <w:t>80</w:t>
            </w:r>
          </w:p>
        </w:tc>
        <w:tc>
          <w:tcPr>
            <w:tcW w:w="1803" w:type="dxa"/>
          </w:tcPr>
          <w:p w14:paraId="5DC86B85" w14:textId="77777777" w:rsidR="008639F3" w:rsidRDefault="008639F3" w:rsidP="00547578">
            <w:r>
              <w:t>70</w:t>
            </w:r>
          </w:p>
        </w:tc>
        <w:tc>
          <w:tcPr>
            <w:tcW w:w="1804" w:type="dxa"/>
          </w:tcPr>
          <w:p w14:paraId="6CD1A534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639F3" w14:paraId="5620ABC3" w14:textId="77777777" w:rsidTr="00547578">
        <w:tc>
          <w:tcPr>
            <w:tcW w:w="1803" w:type="dxa"/>
          </w:tcPr>
          <w:p w14:paraId="5A8A921F" w14:textId="77777777" w:rsidR="008639F3" w:rsidRDefault="008639F3" w:rsidP="00547578">
            <w:r>
              <w:t>2</w:t>
            </w:r>
          </w:p>
        </w:tc>
        <w:tc>
          <w:tcPr>
            <w:tcW w:w="1803" w:type="dxa"/>
          </w:tcPr>
          <w:p w14:paraId="11149A1D" w14:textId="77777777" w:rsidR="008639F3" w:rsidRDefault="008639F3" w:rsidP="00547578">
            <w:r w:rsidRPr="00785B36">
              <w:t>Rohit</w:t>
            </w:r>
          </w:p>
        </w:tc>
        <w:tc>
          <w:tcPr>
            <w:tcW w:w="1803" w:type="dxa"/>
          </w:tcPr>
          <w:p w14:paraId="5E68FEC2" w14:textId="77777777" w:rsidR="008639F3" w:rsidRDefault="008639F3" w:rsidP="00547578">
            <w:r>
              <w:t>70</w:t>
            </w:r>
          </w:p>
        </w:tc>
        <w:tc>
          <w:tcPr>
            <w:tcW w:w="1803" w:type="dxa"/>
          </w:tcPr>
          <w:p w14:paraId="7D024977" w14:textId="77777777" w:rsidR="008639F3" w:rsidRDefault="008639F3" w:rsidP="00547578">
            <w:r>
              <w:t>80</w:t>
            </w:r>
          </w:p>
        </w:tc>
        <w:tc>
          <w:tcPr>
            <w:tcW w:w="1804" w:type="dxa"/>
          </w:tcPr>
          <w:p w14:paraId="5BC95722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639F3" w14:paraId="173FE134" w14:textId="77777777" w:rsidTr="00547578">
        <w:tc>
          <w:tcPr>
            <w:tcW w:w="1803" w:type="dxa"/>
          </w:tcPr>
          <w:p w14:paraId="3E6A2DB5" w14:textId="77777777" w:rsidR="008639F3" w:rsidRDefault="008639F3" w:rsidP="00547578">
            <w:r>
              <w:t>6</w:t>
            </w:r>
          </w:p>
        </w:tc>
        <w:tc>
          <w:tcPr>
            <w:tcW w:w="1803" w:type="dxa"/>
          </w:tcPr>
          <w:p w14:paraId="0A6858BE" w14:textId="77777777" w:rsidR="008639F3" w:rsidRDefault="008639F3" w:rsidP="00547578">
            <w:r w:rsidRPr="00785B36">
              <w:t>Garima</w:t>
            </w:r>
          </w:p>
        </w:tc>
        <w:tc>
          <w:tcPr>
            <w:tcW w:w="1803" w:type="dxa"/>
          </w:tcPr>
          <w:p w14:paraId="60211849" w14:textId="77777777" w:rsidR="008639F3" w:rsidRDefault="008639F3" w:rsidP="00547578">
            <w:r>
              <w:t>80</w:t>
            </w:r>
          </w:p>
        </w:tc>
        <w:tc>
          <w:tcPr>
            <w:tcW w:w="1803" w:type="dxa"/>
          </w:tcPr>
          <w:p w14:paraId="70AD8940" w14:textId="77777777" w:rsidR="008639F3" w:rsidRDefault="008639F3" w:rsidP="00547578">
            <w:r>
              <w:t>80</w:t>
            </w:r>
          </w:p>
        </w:tc>
        <w:tc>
          <w:tcPr>
            <w:tcW w:w="1804" w:type="dxa"/>
          </w:tcPr>
          <w:p w14:paraId="4C774932" w14:textId="77777777" w:rsidR="008639F3" w:rsidRDefault="008639F3" w:rsidP="00547578"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</w:tbl>
    <w:p w14:paraId="08AF39CC" w14:textId="77777777" w:rsidR="008639F3" w:rsidRDefault="008639F3" w:rsidP="008639F3"/>
    <w:p w14:paraId="4C67DDAF" w14:textId="77777777" w:rsidR="008639F3" w:rsidRPr="008639F3" w:rsidRDefault="008639F3" w:rsidP="008639F3">
      <w:pPr>
        <w:rPr>
          <w:lang w:val="en-US"/>
        </w:rPr>
      </w:pPr>
    </w:p>
    <w:sectPr w:rsidR="008639F3" w:rsidRPr="00863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36"/>
    <w:rsid w:val="00076B9B"/>
    <w:rsid w:val="002B33F6"/>
    <w:rsid w:val="003D0A14"/>
    <w:rsid w:val="00644A1E"/>
    <w:rsid w:val="00785B36"/>
    <w:rsid w:val="008639F3"/>
    <w:rsid w:val="008757B3"/>
    <w:rsid w:val="009C1FBD"/>
    <w:rsid w:val="00A05A36"/>
    <w:rsid w:val="00D2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99770"/>
  <w15:chartTrackingRefBased/>
  <w15:docId w15:val="{67123773-5034-44B9-97F6-500B66FD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9F3"/>
  </w:style>
  <w:style w:type="paragraph" w:styleId="Heading1">
    <w:name w:val="heading 1"/>
    <w:basedOn w:val="Normal"/>
    <w:next w:val="Normal"/>
    <w:link w:val="Heading1Char"/>
    <w:uiPriority w:val="9"/>
    <w:qFormat/>
    <w:rsid w:val="00785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B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5B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53371-1C84-46C3-8C2C-8842046A5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~WRL0003.tmp</Template>
  <TotalTime>33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bcsl013@outlook.com</dc:creator>
  <cp:keywords/>
  <dc:description/>
  <cp:lastModifiedBy>bcsl013@outlook.com</cp:lastModifiedBy>
  <cp:revision>2</cp:revision>
  <dcterms:created xsi:type="dcterms:W3CDTF">2026-08-11T07:26:00Z</dcterms:created>
  <dcterms:modified xsi:type="dcterms:W3CDTF">2026-08-13T09:30:00Z</dcterms:modified>
</cp:coreProperties>
</file>