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D017" w14:textId="77777777" w:rsidR="00873097" w:rsidRDefault="00873097" w:rsidP="002B26D8">
      <w:pPr>
        <w:spacing w:line="240" w:lineRule="auto"/>
        <w:jc w:val="right"/>
      </w:pPr>
      <w:r>
        <w:t>July 15, 2020,</w:t>
      </w:r>
    </w:p>
    <w:p w14:paraId="37C25AF0" w14:textId="77777777" w:rsidR="00873097" w:rsidRDefault="00873097" w:rsidP="002B26D8">
      <w:pPr>
        <w:spacing w:line="240" w:lineRule="auto"/>
        <w:jc w:val="right"/>
      </w:pPr>
      <w:r>
        <w:t>Chennai</w:t>
      </w:r>
    </w:p>
    <w:p w14:paraId="4A519B5F" w14:textId="77777777" w:rsidR="00873097" w:rsidRDefault="00873097" w:rsidP="002B26D8">
      <w:pPr>
        <w:spacing w:line="240" w:lineRule="auto"/>
      </w:pPr>
    </w:p>
    <w:p w14:paraId="2AEFF547" w14:textId="3733232E" w:rsidR="00873097" w:rsidRPr="00873097" w:rsidRDefault="00873097" w:rsidP="002B26D8">
      <w:pPr>
        <w:spacing w:line="240" w:lineRule="auto"/>
        <w:rPr>
          <w:b/>
          <w:bCs/>
        </w:rPr>
      </w:pPr>
      <w:r w:rsidRPr="00873097">
        <w:rPr>
          <w:b/>
          <w:bCs/>
        </w:rPr>
        <w:t>From</w:t>
      </w:r>
    </w:p>
    <w:p w14:paraId="2BCB520B" w14:textId="77777777" w:rsidR="003A0F91" w:rsidRDefault="003A0F91" w:rsidP="003A0F91">
      <w:pPr>
        <w:spacing w:line="240" w:lineRule="auto"/>
      </w:pPr>
      <w:r>
        <w:t>VENKATESH. P</w:t>
      </w:r>
    </w:p>
    <w:p w14:paraId="321733BC" w14:textId="77777777" w:rsidR="003A0F91" w:rsidRDefault="003A0F91" w:rsidP="003A0F91">
      <w:pPr>
        <w:spacing w:line="240" w:lineRule="auto"/>
      </w:pPr>
      <w:r>
        <w:t>Sri Ranga Apartments,</w:t>
      </w:r>
    </w:p>
    <w:p w14:paraId="3F286E91" w14:textId="77777777" w:rsidR="003A0F91" w:rsidRDefault="003A0F91" w:rsidP="003A0F91">
      <w:pPr>
        <w:spacing w:line="240" w:lineRule="auto"/>
      </w:pPr>
      <w:r>
        <w:t>No: 120, II Avenue,</w:t>
      </w:r>
    </w:p>
    <w:p w14:paraId="3DE7D887" w14:textId="77777777" w:rsidR="003A0F91" w:rsidRDefault="003A0F91" w:rsidP="003A0F91">
      <w:pPr>
        <w:spacing w:line="240" w:lineRule="auto"/>
      </w:pPr>
      <w:r>
        <w:t>T. Nagar. Chennai-17</w:t>
      </w:r>
    </w:p>
    <w:p w14:paraId="653BEA02" w14:textId="035062B8" w:rsidR="00873097" w:rsidRPr="00873097" w:rsidRDefault="00873097" w:rsidP="003A0F91">
      <w:pPr>
        <w:spacing w:line="240" w:lineRule="auto"/>
        <w:rPr>
          <w:b/>
          <w:bCs/>
        </w:rPr>
      </w:pPr>
      <w:r w:rsidRPr="00873097">
        <w:rPr>
          <w:b/>
          <w:bCs/>
        </w:rPr>
        <w:t>To</w:t>
      </w:r>
    </w:p>
    <w:p w14:paraId="3B985083" w14:textId="3FEC021E" w:rsidR="003A0F91" w:rsidRDefault="00AD7DB0" w:rsidP="003A0F91">
      <w:pPr>
        <w:spacing w:line="240" w:lineRule="auto"/>
      </w:pPr>
      <w:r>
        <w:fldChar w:fldCharType="begin"/>
      </w:r>
      <w:r>
        <w:instrText xml:space="preserve"> MERGEFIELD Name </w:instrText>
      </w:r>
      <w:r>
        <w:fldChar w:fldCharType="separate"/>
      </w:r>
      <w:r w:rsidR="0013633D">
        <w:rPr>
          <w:noProof/>
        </w:rPr>
        <w:t>«Name»</w:t>
      </w:r>
      <w:r>
        <w:fldChar w:fldCharType="end"/>
      </w:r>
    </w:p>
    <w:p w14:paraId="3385DA9B" w14:textId="559BB3E6" w:rsidR="00AD7DB0" w:rsidRDefault="00AD7DB0" w:rsidP="003A0F91">
      <w:pPr>
        <w:spacing w:line="240" w:lineRule="auto"/>
      </w:pPr>
      <w:r>
        <w:fldChar w:fldCharType="begin"/>
      </w:r>
      <w:r>
        <w:instrText xml:space="preserve"> MERGEFIELD Address </w:instrText>
      </w:r>
      <w:r>
        <w:fldChar w:fldCharType="separate"/>
      </w:r>
      <w:r w:rsidR="0013633D">
        <w:rPr>
          <w:noProof/>
        </w:rPr>
        <w:t>«Address»</w:t>
      </w:r>
      <w:r>
        <w:fldChar w:fldCharType="end"/>
      </w:r>
    </w:p>
    <w:p w14:paraId="4C1349A1" w14:textId="39041A1D" w:rsidR="003A0F91" w:rsidRDefault="003A0F91" w:rsidP="003A0F91">
      <w:pPr>
        <w:spacing w:line="240" w:lineRule="auto"/>
      </w:pPr>
      <w:r>
        <w:t xml:space="preserve">Respected </w:t>
      </w:r>
      <w:r w:rsidR="00AD7DB0">
        <w:fldChar w:fldCharType="begin"/>
      </w:r>
      <w:r w:rsidR="00AD7DB0">
        <w:instrText xml:space="preserve"> MERGEFIELD Name </w:instrText>
      </w:r>
      <w:r w:rsidR="00AD7DB0">
        <w:fldChar w:fldCharType="separate"/>
      </w:r>
      <w:r w:rsidR="0013633D">
        <w:rPr>
          <w:noProof/>
        </w:rPr>
        <w:t>«Name»</w:t>
      </w:r>
      <w:r w:rsidR="00AD7DB0">
        <w:fldChar w:fldCharType="end"/>
      </w:r>
    </w:p>
    <w:p w14:paraId="345E52B0" w14:textId="026A88EB" w:rsidR="00873097" w:rsidRDefault="00873097" w:rsidP="003A0F91">
      <w:pPr>
        <w:spacing w:line="240" w:lineRule="auto"/>
      </w:pPr>
      <w:r>
        <w:t>With the current slowdown in hiring within the high-tech field, you must be flooded</w:t>
      </w:r>
    </w:p>
    <w:p w14:paraId="21970C65" w14:textId="77777777" w:rsidR="00873097" w:rsidRDefault="00873097" w:rsidP="002B26D8">
      <w:pPr>
        <w:spacing w:line="240" w:lineRule="auto"/>
      </w:pPr>
      <w:r>
        <w:t>with resumes from out-placed software engineers such as me. Please take a moment</w:t>
      </w:r>
    </w:p>
    <w:p w14:paraId="3AC34C18" w14:textId="77777777" w:rsidR="00873097" w:rsidRDefault="00873097" w:rsidP="002B26D8">
      <w:pPr>
        <w:spacing w:line="240" w:lineRule="auto"/>
      </w:pPr>
      <w:r>
        <w:t>to consider my qualifications. I believe in particular is highly marketable in this tight</w:t>
      </w:r>
    </w:p>
    <w:p w14:paraId="714B008B" w14:textId="77777777" w:rsidR="00873097" w:rsidRDefault="00873097" w:rsidP="002B26D8">
      <w:pPr>
        <w:spacing w:line="240" w:lineRule="auto"/>
      </w:pPr>
      <w:r>
        <w:t>market:</w:t>
      </w:r>
    </w:p>
    <w:p w14:paraId="6560CDCE" w14:textId="77777777" w:rsidR="00873097" w:rsidRDefault="00873097" w:rsidP="002B26D8">
      <w:pPr>
        <w:spacing w:line="240" w:lineRule="auto"/>
      </w:pPr>
      <w:r>
        <w:t>I worked on the team that pioneered the technology that put the Palm Pilot on the map.</w:t>
      </w:r>
    </w:p>
    <w:p w14:paraId="4DC434AC" w14:textId="77777777" w:rsidR="00873097" w:rsidRDefault="00873097" w:rsidP="002B26D8">
      <w:pPr>
        <w:spacing w:line="240" w:lineRule="auto"/>
      </w:pPr>
      <w:r>
        <w:t>In today’s increasingly mobile society, this technology has places to go, and I have ideas</w:t>
      </w:r>
    </w:p>
    <w:p w14:paraId="7B258658" w14:textId="77777777" w:rsidR="00873097" w:rsidRDefault="00873097" w:rsidP="002B26D8">
      <w:pPr>
        <w:spacing w:line="240" w:lineRule="auto"/>
      </w:pPr>
      <w:r>
        <w:t>that could take us to the next step in office independence.</w:t>
      </w:r>
    </w:p>
    <w:p w14:paraId="699FD255" w14:textId="77777777" w:rsidR="00873097" w:rsidRDefault="00873097" w:rsidP="002B26D8">
      <w:pPr>
        <w:spacing w:line="240" w:lineRule="auto"/>
      </w:pPr>
      <w:r>
        <w:t>Please call me with prospective job opportunities. I am interested in a project manage</w:t>
      </w:r>
    </w:p>
    <w:p w14:paraId="3354E42A" w14:textId="5F4FDC50" w:rsidR="00873097" w:rsidRDefault="00873097" w:rsidP="002B26D8">
      <w:pPr>
        <w:spacing w:line="240" w:lineRule="auto"/>
      </w:pPr>
      <w:proofErr w:type="spellStart"/>
      <w:r>
        <w:t>ment</w:t>
      </w:r>
      <w:proofErr w:type="spellEnd"/>
      <w:r>
        <w:t xml:space="preserve"> position in the Rs. 9K range.</w:t>
      </w:r>
    </w:p>
    <w:p w14:paraId="29E0241A" w14:textId="5A01EE43" w:rsidR="00873097" w:rsidRDefault="00873097" w:rsidP="002B26D8">
      <w:pPr>
        <w:spacing w:line="240" w:lineRule="auto"/>
      </w:pPr>
      <w:r>
        <w:t>Thank you</w:t>
      </w:r>
      <w:r w:rsidR="002B26D8">
        <w:t>!</w:t>
      </w:r>
    </w:p>
    <w:p w14:paraId="023FCAD8" w14:textId="3C4F8C83" w:rsidR="002B26D8" w:rsidRDefault="002B26D8" w:rsidP="002B26D8">
      <w:pPr>
        <w:spacing w:line="240" w:lineRule="auto"/>
      </w:pPr>
      <w:r>
        <w:t xml:space="preserve">Anshika </w:t>
      </w:r>
      <w:proofErr w:type="spellStart"/>
      <w:r>
        <w:t>Porwal</w:t>
      </w:r>
      <w:proofErr w:type="spellEnd"/>
    </w:p>
    <w:p w14:paraId="5EC7C0AD" w14:textId="3A3FCE0D" w:rsidR="00873097" w:rsidRDefault="00873097" w:rsidP="002B26D8">
      <w:pPr>
        <w:spacing w:line="240" w:lineRule="auto"/>
        <w:rPr>
          <w:b/>
          <w:bCs/>
        </w:rPr>
      </w:pPr>
      <w:r w:rsidRPr="00873097">
        <w:rPr>
          <w:b/>
          <w:bCs/>
        </w:rPr>
        <w:t>Enclosure: Resume (the format given below).</w:t>
      </w:r>
    </w:p>
    <w:p w14:paraId="7AF84660" w14:textId="77777777" w:rsidR="00B82AF3" w:rsidRDefault="00B82AF3" w:rsidP="002B26D8">
      <w:pPr>
        <w:spacing w:line="240" w:lineRule="auto"/>
        <w:rPr>
          <w:b/>
          <w:bCs/>
        </w:rPr>
      </w:pPr>
    </w:p>
    <w:p w14:paraId="180F757B" w14:textId="58BB23D3" w:rsidR="009814F4" w:rsidRDefault="009814F4" w:rsidP="002B26D8">
      <w:pPr>
        <w:spacing w:line="240" w:lineRule="auto"/>
        <w:rPr>
          <w:b/>
          <w:bCs/>
        </w:rPr>
      </w:pPr>
    </w:p>
    <w:p w14:paraId="1E5A3736" w14:textId="77777777" w:rsidR="009814F4" w:rsidRDefault="009814F4">
      <w:pPr>
        <w:rPr>
          <w:b/>
          <w:bCs/>
        </w:rPr>
      </w:pPr>
      <w:r>
        <w:rPr>
          <w:b/>
          <w:bCs/>
        </w:rPr>
        <w:br w:type="page"/>
      </w:r>
    </w:p>
    <w:p w14:paraId="56E2E013" w14:textId="6E247C81" w:rsidR="00B82AF3" w:rsidRPr="009814F4" w:rsidRDefault="009814F4" w:rsidP="002B26D8">
      <w:pPr>
        <w:spacing w:line="240" w:lineRule="auto"/>
        <w:rPr>
          <w:b/>
          <w:bCs/>
          <w:sz w:val="40"/>
          <w:szCs w:val="40"/>
        </w:rPr>
      </w:pPr>
      <w:r w:rsidRPr="009814F4">
        <w:rPr>
          <w:b/>
          <w:bCs/>
          <w:sz w:val="40"/>
          <w:szCs w:val="40"/>
        </w:rPr>
        <w:lastRenderedPageBreak/>
        <w:t>Format of Resume</w:t>
      </w:r>
    </w:p>
    <w:p w14:paraId="2D05B9CE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Name:</w:t>
      </w:r>
    </w:p>
    <w:p w14:paraId="4FB5D88B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Father’s Name:</w:t>
      </w:r>
    </w:p>
    <w:p w14:paraId="0E413BFE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Date of Birth:</w:t>
      </w:r>
    </w:p>
    <w:p w14:paraId="77A73D89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Age:</w:t>
      </w:r>
    </w:p>
    <w:p w14:paraId="65F0AECC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Address:</w:t>
      </w:r>
    </w:p>
    <w:p w14:paraId="2ECECFD2" w14:textId="1E1512D2" w:rsid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Educational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2656"/>
        <w:gridCol w:w="2254"/>
      </w:tblGrid>
      <w:tr w:rsidR="009814F4" w14:paraId="0DF73C89" w14:textId="77777777" w:rsidTr="009814F4">
        <w:tc>
          <w:tcPr>
            <w:tcW w:w="1129" w:type="dxa"/>
          </w:tcPr>
          <w:p w14:paraId="0A20D772" w14:textId="666010AE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  <w:r w:rsidRPr="009814F4">
              <w:rPr>
                <w:b/>
                <w:bCs/>
                <w:sz w:val="28"/>
                <w:szCs w:val="28"/>
              </w:rPr>
              <w:t>Sr.</w:t>
            </w:r>
          </w:p>
        </w:tc>
        <w:tc>
          <w:tcPr>
            <w:tcW w:w="2977" w:type="dxa"/>
          </w:tcPr>
          <w:p w14:paraId="28F5D714" w14:textId="24FCFD58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  <w:r w:rsidRPr="009814F4">
              <w:rPr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2656" w:type="dxa"/>
          </w:tcPr>
          <w:p w14:paraId="7A48E99D" w14:textId="55B4EF5B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  <w:r w:rsidRPr="009814F4">
              <w:rPr>
                <w:b/>
                <w:bCs/>
                <w:sz w:val="28"/>
                <w:szCs w:val="28"/>
              </w:rPr>
              <w:t>oard/University</w:t>
            </w:r>
          </w:p>
        </w:tc>
        <w:tc>
          <w:tcPr>
            <w:tcW w:w="2254" w:type="dxa"/>
          </w:tcPr>
          <w:p w14:paraId="5A371396" w14:textId="0D2E50F1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  <w:r w:rsidRPr="009814F4">
              <w:rPr>
                <w:b/>
                <w:bCs/>
                <w:sz w:val="28"/>
                <w:szCs w:val="28"/>
              </w:rPr>
              <w:t>Percentage</w:t>
            </w:r>
          </w:p>
        </w:tc>
      </w:tr>
      <w:tr w:rsidR="009814F4" w14:paraId="49FA7D33" w14:textId="77777777" w:rsidTr="009814F4">
        <w:tc>
          <w:tcPr>
            <w:tcW w:w="1129" w:type="dxa"/>
          </w:tcPr>
          <w:p w14:paraId="60D9FB7B" w14:textId="12763313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259181DD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56" w:type="dxa"/>
          </w:tcPr>
          <w:p w14:paraId="5A2FCF81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773867FE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814F4" w14:paraId="424B8E89" w14:textId="77777777" w:rsidTr="009814F4">
        <w:tc>
          <w:tcPr>
            <w:tcW w:w="1129" w:type="dxa"/>
          </w:tcPr>
          <w:p w14:paraId="29A1E62B" w14:textId="39D3EA9B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14:paraId="4307D4E4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56" w:type="dxa"/>
          </w:tcPr>
          <w:p w14:paraId="1E7EFD6E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08CD2D32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814F4" w14:paraId="4B5955F8" w14:textId="77777777" w:rsidTr="009814F4">
        <w:tc>
          <w:tcPr>
            <w:tcW w:w="1129" w:type="dxa"/>
          </w:tcPr>
          <w:p w14:paraId="67A80086" w14:textId="1F501F46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77" w:type="dxa"/>
          </w:tcPr>
          <w:p w14:paraId="3328FDF4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56" w:type="dxa"/>
          </w:tcPr>
          <w:p w14:paraId="46A35B59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03F439C8" w14:textId="77777777" w:rsidR="009814F4" w:rsidRDefault="009814F4" w:rsidP="009814F4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24BA62E0" w14:textId="77777777" w:rsidR="009814F4" w:rsidRDefault="009814F4" w:rsidP="009814F4">
      <w:pPr>
        <w:spacing w:line="240" w:lineRule="auto"/>
        <w:rPr>
          <w:b/>
          <w:bCs/>
          <w:sz w:val="28"/>
          <w:szCs w:val="28"/>
        </w:rPr>
      </w:pPr>
    </w:p>
    <w:p w14:paraId="5C9D8D10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Work Experience:</w:t>
      </w:r>
    </w:p>
    <w:p w14:paraId="23398385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Technical Skills:</w:t>
      </w:r>
    </w:p>
    <w:p w14:paraId="70773D96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Personal Skills:</w:t>
      </w:r>
    </w:p>
    <w:p w14:paraId="29828D25" w14:textId="77777777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Hobbies:</w:t>
      </w:r>
    </w:p>
    <w:p w14:paraId="0D184C42" w14:textId="72240323" w:rsidR="009814F4" w:rsidRPr="009814F4" w:rsidRDefault="009814F4" w:rsidP="009814F4">
      <w:pPr>
        <w:spacing w:line="240" w:lineRule="auto"/>
        <w:rPr>
          <w:b/>
          <w:bCs/>
          <w:sz w:val="28"/>
          <w:szCs w:val="28"/>
        </w:rPr>
      </w:pPr>
      <w:r w:rsidRPr="009814F4">
        <w:rPr>
          <w:b/>
          <w:bCs/>
          <w:sz w:val="28"/>
          <w:szCs w:val="28"/>
        </w:rPr>
        <w:t>Dated</w:t>
      </w:r>
      <w:r>
        <w:rPr>
          <w:b/>
          <w:bCs/>
          <w:sz w:val="28"/>
          <w:szCs w:val="28"/>
        </w:rPr>
        <w:t xml:space="preserve">:                                                                                                                         Signature         </w:t>
      </w:r>
    </w:p>
    <w:sectPr w:rsidR="009814F4" w:rsidRPr="00981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17E4A" w14:textId="77777777" w:rsidR="00B82AF3" w:rsidRDefault="00B82AF3" w:rsidP="00B82AF3">
      <w:pPr>
        <w:spacing w:after="0" w:line="240" w:lineRule="auto"/>
      </w:pPr>
      <w:r>
        <w:separator/>
      </w:r>
    </w:p>
  </w:endnote>
  <w:endnote w:type="continuationSeparator" w:id="0">
    <w:p w14:paraId="626AB664" w14:textId="77777777" w:rsidR="00B82AF3" w:rsidRDefault="00B82AF3" w:rsidP="00B82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4BC08" w14:textId="77777777" w:rsidR="00B82AF3" w:rsidRDefault="00B82AF3" w:rsidP="00B82AF3">
      <w:pPr>
        <w:spacing w:after="0" w:line="240" w:lineRule="auto"/>
      </w:pPr>
      <w:r>
        <w:separator/>
      </w:r>
    </w:p>
  </w:footnote>
  <w:footnote w:type="continuationSeparator" w:id="0">
    <w:p w14:paraId="18299652" w14:textId="77777777" w:rsidR="00B82AF3" w:rsidRDefault="00B82AF3" w:rsidP="00B82AF3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1315373547"/>
  </wne:recipientData>
  <wne:recipientData>
    <wne:active wne:val="1"/>
    <wne:hash wne:val="-732289458"/>
  </wne:recipientData>
  <wne:recipientData>
    <wne:active wne:val="1"/>
    <wne:hash wne:val="149167040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ACER\Downloads\recepient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odso>
      <w:udl w:val="Provider=Microsoft.ACE.OLEDB.12.0;User ID=Admin;Data Source=C:\Users\ACER\Downloads\recepient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Address"/>
        <w:mappedName w:val="Address 1"/>
        <w:column w:val="1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97"/>
    <w:rsid w:val="00076B9B"/>
    <w:rsid w:val="0013633D"/>
    <w:rsid w:val="001364E1"/>
    <w:rsid w:val="002B26D8"/>
    <w:rsid w:val="003A0F91"/>
    <w:rsid w:val="004C4AA5"/>
    <w:rsid w:val="00644A1E"/>
    <w:rsid w:val="0080627D"/>
    <w:rsid w:val="00873097"/>
    <w:rsid w:val="009814F4"/>
    <w:rsid w:val="00AD7DB0"/>
    <w:rsid w:val="00B82AF3"/>
    <w:rsid w:val="00F5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8E10"/>
  <w15:chartTrackingRefBased/>
  <w15:docId w15:val="{DDC1DACD-E9B1-4B31-B1F0-7C613ECA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AF3"/>
  </w:style>
  <w:style w:type="paragraph" w:styleId="Footer">
    <w:name w:val="footer"/>
    <w:basedOn w:val="Normal"/>
    <w:link w:val="FooterChar"/>
    <w:uiPriority w:val="99"/>
    <w:unhideWhenUsed/>
    <w:rsid w:val="00B82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AF3"/>
  </w:style>
  <w:style w:type="table" w:styleId="TableGrid">
    <w:name w:val="Table Grid"/>
    <w:basedOn w:val="TableNormal"/>
    <w:uiPriority w:val="39"/>
    <w:rsid w:val="00981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CER\Downloads\recepients.mdb" TargetMode="External"/><Relationship Id="rId1" Type="http://schemas.openxmlformats.org/officeDocument/2006/relationships/mailMergeSource" Target="file:///C:\Users\ACER\Downloads\recepients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~WRL0003.tmp</Template>
  <TotalTime>11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bcsl013@outlook.com</dc:creator>
  <cp:keywords/>
  <dc:description/>
  <cp:lastModifiedBy>bcsl013@outlook.com</cp:lastModifiedBy>
  <cp:revision>4</cp:revision>
  <dcterms:created xsi:type="dcterms:W3CDTF">2026-08-11T07:26:00Z</dcterms:created>
  <dcterms:modified xsi:type="dcterms:W3CDTF">2026-08-13T09:30:00Z</dcterms:modified>
</cp:coreProperties>
</file>